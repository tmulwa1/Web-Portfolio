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EC24" w14:textId="5FD92BEE" w:rsidR="00D10A96" w:rsidRPr="00F7223C" w:rsidRDefault="00F6057E" w:rsidP="00F41319">
      <w:pPr>
        <w:pStyle w:val="Title"/>
      </w:pPr>
      <w:r w:rsidRPr="00F7223C">
        <w:t>TIFFANY MULWA</w:t>
      </w:r>
    </w:p>
    <w:p w14:paraId="12DDFEF7" w14:textId="29085278" w:rsidR="00D10A96" w:rsidRPr="00F7223C" w:rsidRDefault="00F6057E" w:rsidP="00D10A96">
      <w:pPr>
        <w:pStyle w:val="Subtitle"/>
      </w:pPr>
      <w:r w:rsidRPr="00F7223C">
        <w:t>COMPUTER SCIENCE UNDERGRADUATE</w:t>
      </w:r>
    </w:p>
    <w:p w14:paraId="698B140F" w14:textId="7EE4B339" w:rsidR="00D10A96" w:rsidRPr="00F7223C" w:rsidRDefault="00F6057E" w:rsidP="00D10A96">
      <w:pPr>
        <w:pStyle w:val="ContactInfo"/>
      </w:pPr>
      <w:r w:rsidRPr="00F7223C">
        <w:t>+254 713599898</w:t>
      </w:r>
    </w:p>
    <w:p w14:paraId="178D647C" w14:textId="294F9744" w:rsidR="00D10A96" w:rsidRPr="0051718C" w:rsidRDefault="00F6057E" w:rsidP="00D10A96">
      <w:pPr>
        <w:pStyle w:val="ContactInfo"/>
        <w:rPr>
          <w:lang w:val="fr-FR"/>
        </w:rPr>
      </w:pPr>
      <w:r w:rsidRPr="0051718C">
        <w:rPr>
          <w:lang w:val="fr-FR"/>
        </w:rPr>
        <w:t>TMULWA01@GMAIL.COM</w:t>
      </w:r>
    </w:p>
    <w:p w14:paraId="2654A524" w14:textId="4E6F4515" w:rsidR="00D10A96" w:rsidRPr="0051718C" w:rsidRDefault="00F6057E" w:rsidP="00D10A96">
      <w:pPr>
        <w:pStyle w:val="ContactInfo"/>
        <w:rPr>
          <w:lang w:val="fr-FR"/>
        </w:rPr>
      </w:pPr>
      <w:r w:rsidRPr="0051718C">
        <w:rPr>
          <w:lang w:val="fr-FR"/>
        </w:rPr>
        <w:t>NAIROBI, KENYA</w:t>
      </w:r>
    </w:p>
    <w:p w14:paraId="1850237B" w14:textId="77777777" w:rsidR="00D10A96" w:rsidRPr="0051718C" w:rsidRDefault="00D10A96" w:rsidP="00D10A96">
      <w:pPr>
        <w:pStyle w:val="Line"/>
        <w:rPr>
          <w:noProof w:val="0"/>
          <w:lang w:val="fr-FR"/>
        </w:rPr>
      </w:pPr>
    </w:p>
    <w:p w14:paraId="556DF183" w14:textId="77777777" w:rsidR="00D10A96" w:rsidRPr="0051718C" w:rsidRDefault="00000000" w:rsidP="00F41319">
      <w:pPr>
        <w:pStyle w:val="Heading1"/>
        <w:rPr>
          <w:lang w:val="fr-FR"/>
        </w:rPr>
      </w:pPr>
      <w:sdt>
        <w:sdtPr>
          <w:id w:val="1840115771"/>
          <w:placeholder>
            <w:docPart w:val="5901373DE9C64964B1BB79507833E967"/>
          </w:placeholder>
          <w:temporary/>
          <w:showingPlcHdr/>
          <w15:appearance w15:val="hidden"/>
        </w:sdtPr>
        <w:sdtContent>
          <w:r w:rsidR="00D10A96" w:rsidRPr="0051718C">
            <w:rPr>
              <w:lang w:val="fr-FR"/>
            </w:rPr>
            <w:t>Objective</w:t>
          </w:r>
        </w:sdtContent>
      </w:sdt>
    </w:p>
    <w:p w14:paraId="5462C188" w14:textId="4E7FE3B0" w:rsidR="00D10A96" w:rsidRPr="00F7223C" w:rsidRDefault="00D10A96" w:rsidP="0024280C">
      <w:pPr>
        <w:spacing w:line="18" w:lineRule="atLeast"/>
      </w:pPr>
      <w:r w:rsidRPr="00F7223C">
        <w:rPr>
          <w:noProof/>
        </w:rPr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EAD2B0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  <w:r w:rsidR="0024280C">
        <w:t>M</w:t>
      </w:r>
      <w:r w:rsidR="004001B2">
        <w:t xml:space="preserve">otivated </w:t>
      </w:r>
      <w:r w:rsidR="00545D82">
        <w:t>undergraduate</w:t>
      </w:r>
      <w:r w:rsidR="003A78DD">
        <w:t xml:space="preserve"> student </w:t>
      </w:r>
      <w:r w:rsidR="00C9001A">
        <w:t>at the University of Nottingham with</w:t>
      </w:r>
      <w:r w:rsidR="001048AF">
        <w:t xml:space="preserve"> experience in building academic and independent software projects. Possesses excellent collaborative, problem-solving and communication skills.</w:t>
      </w:r>
      <w:r w:rsidR="00F246B3">
        <w:t xml:space="preserve"> </w:t>
      </w:r>
    </w:p>
    <w:p w14:paraId="6BA75373" w14:textId="77777777" w:rsidR="00D10A96" w:rsidRPr="0024280C" w:rsidRDefault="00D10A96" w:rsidP="0024280C">
      <w:pPr>
        <w:spacing w:line="18" w:lineRule="atLeast"/>
      </w:pPr>
    </w:p>
    <w:p w14:paraId="0D3942D7" w14:textId="77777777" w:rsidR="00D10A96" w:rsidRPr="00F7223C" w:rsidRDefault="00000000" w:rsidP="00DC2B34">
      <w:pPr>
        <w:pStyle w:val="Heading1"/>
        <w:spacing w:line="18" w:lineRule="atLeast"/>
      </w:pPr>
      <w:sdt>
        <w:sdtPr>
          <w:id w:val="1904716257"/>
          <w:placeholder>
            <w:docPart w:val="2C197E95BAB84C11AE0E1F26E0282584"/>
          </w:placeholder>
          <w:temporary/>
          <w:showingPlcHdr/>
          <w15:appearance w15:val="hidden"/>
        </w:sdtPr>
        <w:sdtContent>
          <w:r w:rsidR="00D10A96" w:rsidRPr="00F7223C">
            <w:t>Skills &amp; Abilities</w:t>
          </w:r>
        </w:sdtContent>
      </w:sdt>
    </w:p>
    <w:p w14:paraId="68C5E07C" w14:textId="77777777" w:rsidR="00D10A96" w:rsidRPr="00F7223C" w:rsidRDefault="00D10A96" w:rsidP="00DC2B34">
      <w:pPr>
        <w:pStyle w:val="Line"/>
        <w:spacing w:line="18" w:lineRule="atLeast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4C30B5DC" wp14:editId="35626ECF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1E59A6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3EB88BD" w14:textId="66DB39C5" w:rsidR="00DC2B34" w:rsidRDefault="00764DF5" w:rsidP="00DC2B34">
      <w:pPr>
        <w:spacing w:line="18" w:lineRule="atLeast"/>
      </w:pPr>
      <w:r>
        <w:t xml:space="preserve">Proficient in </w:t>
      </w:r>
      <w:r w:rsidR="008C6319">
        <w:t>designing and debugging software using Java, Python and C, with a solid foundation in data structures and algorithms.</w:t>
      </w:r>
      <w:r>
        <w:t xml:space="preserve"> Strong </w:t>
      </w:r>
      <w:r w:rsidR="00CA1358">
        <w:t>capabilities in</w:t>
      </w:r>
      <w:r>
        <w:t xml:space="preserve"> problem solving, project management, and agile teamwork.</w:t>
      </w:r>
    </w:p>
    <w:p w14:paraId="16ABADAE" w14:textId="77777777" w:rsidR="00DC2B34" w:rsidRPr="00DC2B34" w:rsidRDefault="00DC2B34" w:rsidP="00F41319"/>
    <w:p w14:paraId="52F0D1B9" w14:textId="77777777" w:rsidR="00D10A96" w:rsidRPr="00F7223C" w:rsidRDefault="00000000" w:rsidP="00DC1B52">
      <w:pPr>
        <w:pStyle w:val="Heading1"/>
      </w:pPr>
      <w:sdt>
        <w:sdtPr>
          <w:id w:val="69094262"/>
          <w:placeholder>
            <w:docPart w:val="30F90DBEEBDD429AAEDF725ADF058208"/>
          </w:placeholder>
          <w:temporary/>
          <w:showingPlcHdr/>
          <w15:appearance w15:val="hidden"/>
        </w:sdtPr>
        <w:sdtContent>
          <w:r w:rsidR="00D10A96" w:rsidRPr="00F7223C">
            <w:t>Experience</w:t>
          </w:r>
        </w:sdtContent>
      </w:sdt>
    </w:p>
    <w:p w14:paraId="7BAA7B3F" w14:textId="77777777" w:rsidR="00D10A96" w:rsidRPr="00F7223C" w:rsidRDefault="00D10A96" w:rsidP="00D10A96">
      <w:pPr>
        <w:pStyle w:val="Line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AACF86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5647264F" w14:textId="5729C30D" w:rsidR="00D10A96" w:rsidRPr="00F7223C" w:rsidRDefault="00EA0232" w:rsidP="00DC2B34">
      <w:pPr>
        <w:pStyle w:val="Heading2"/>
        <w:spacing w:line="216" w:lineRule="auto"/>
      </w:pPr>
      <w:r w:rsidRPr="00F7223C">
        <w:rPr>
          <w:rStyle w:val="NotBold"/>
        </w:rPr>
        <w:t>October 2024 – October 2024</w:t>
      </w:r>
      <w:r w:rsidR="00D10A96" w:rsidRPr="00F7223C">
        <w:tab/>
      </w:r>
      <w:r w:rsidRPr="00F7223C">
        <w:t>Cisco Pathways Work Experience, London</w:t>
      </w:r>
    </w:p>
    <w:p w14:paraId="02957972" w14:textId="751EDBE2" w:rsidR="00D10A96" w:rsidRPr="00F7223C" w:rsidRDefault="00FF2695" w:rsidP="00DC2B34">
      <w:pPr>
        <w:pStyle w:val="Heading3"/>
        <w:spacing w:line="216" w:lineRule="auto"/>
      </w:pPr>
      <w:r w:rsidRPr="00F7223C">
        <w:t>Intern</w:t>
      </w:r>
    </w:p>
    <w:p w14:paraId="3B60CE99" w14:textId="7EF9B661" w:rsidR="00D10A96" w:rsidRDefault="00F7223C" w:rsidP="00DC2B34">
      <w:pPr>
        <w:pStyle w:val="NormalIndent"/>
        <w:spacing w:line="216" w:lineRule="auto"/>
      </w:pPr>
      <w:r>
        <w:t>Gained exposure to diverse technology roles. Cultivated essential</w:t>
      </w:r>
      <w:r w:rsidR="00BB5A02">
        <w:t xml:space="preserve"> soft skills, including agile teamwork and rapid problem-solving</w:t>
      </w:r>
      <w:r w:rsidR="00CF1DC5">
        <w:t>. Co-developed a creative tech solution for a Dragon’s Den-style group project, pitching the final concept to a panel.</w:t>
      </w:r>
    </w:p>
    <w:p w14:paraId="0BE2A8AB" w14:textId="310B786D" w:rsidR="00D10A96" w:rsidRPr="00F7223C" w:rsidRDefault="00EA0232" w:rsidP="00DC2B34">
      <w:pPr>
        <w:pStyle w:val="Heading2"/>
        <w:spacing w:line="216" w:lineRule="auto"/>
      </w:pPr>
      <w:r w:rsidRPr="00F7223C">
        <w:rPr>
          <w:rStyle w:val="NotBold"/>
        </w:rPr>
        <w:t>August 2021 – August 2021</w:t>
      </w:r>
      <w:r w:rsidR="00021847" w:rsidRPr="00F7223C">
        <w:rPr>
          <w:rStyle w:val="NotBold"/>
        </w:rPr>
        <w:tab/>
      </w:r>
      <w:r w:rsidRPr="00F7223C">
        <w:t>MFS Africa, Nairobi</w:t>
      </w:r>
    </w:p>
    <w:p w14:paraId="116D4D83" w14:textId="5CA72A9F" w:rsidR="00D10A96" w:rsidRPr="00F7223C" w:rsidRDefault="00BB6566" w:rsidP="00DC2B34">
      <w:pPr>
        <w:pStyle w:val="Heading3"/>
        <w:spacing w:line="216" w:lineRule="auto"/>
      </w:pPr>
      <w:r w:rsidRPr="00F7223C">
        <w:t>Intern</w:t>
      </w:r>
    </w:p>
    <w:p w14:paraId="19C2A990" w14:textId="2F2D35E9" w:rsidR="00D10A96" w:rsidRPr="00DC2B34" w:rsidRDefault="00BB6566" w:rsidP="00DC2B34">
      <w:pPr>
        <w:pStyle w:val="NormalIndent"/>
        <w:spacing w:line="216" w:lineRule="auto"/>
        <w:rPr>
          <w:rStyle w:val="Heading2Char"/>
          <w:rFonts w:eastAsiaTheme="minorEastAsia" w:cstheme="minorBidi"/>
          <w:b w:val="0"/>
          <w:bCs/>
          <w:color w:val="262626" w:themeColor="text1" w:themeTint="D9"/>
          <w:szCs w:val="22"/>
        </w:rPr>
      </w:pPr>
      <w:r w:rsidRPr="00F7223C">
        <w:rPr>
          <w:rFonts w:eastAsiaTheme="majorEastAsia" w:cstheme="majorBidi"/>
          <w:bCs/>
          <w:color w:val="000000" w:themeColor="text1"/>
          <w:szCs w:val="24"/>
        </w:rPr>
        <w:t>Rotated across cross-functional departments to gain an understanding of fintech operation</w:t>
      </w:r>
      <w:r w:rsidR="00F7223C" w:rsidRPr="00F7223C">
        <w:rPr>
          <w:rFonts w:eastAsiaTheme="majorEastAsia" w:cstheme="majorBidi"/>
          <w:bCs/>
          <w:color w:val="000000" w:themeColor="text1"/>
          <w:szCs w:val="24"/>
        </w:rPr>
        <w:t>s and map out various technical roles. Analysed</w:t>
      </w:r>
      <w:r w:rsidR="00F7223C">
        <w:rPr>
          <w:rFonts w:eastAsiaTheme="majorEastAsia" w:cstheme="majorBidi"/>
          <w:bCs/>
          <w:color w:val="000000" w:themeColor="text1"/>
          <w:szCs w:val="24"/>
        </w:rPr>
        <w:t xml:space="preserve"> front-end and back-end software systems.</w:t>
      </w:r>
    </w:p>
    <w:p w14:paraId="5BEFA778" w14:textId="77777777" w:rsidR="00D10A96" w:rsidRPr="00F7223C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D652B0F8D3F145A9A53060BB6F2B263D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F7223C">
            <w:t>Education</w:t>
          </w:r>
        </w:sdtContent>
      </w:sdt>
    </w:p>
    <w:p w14:paraId="13F87C3D" w14:textId="77777777" w:rsidR="00D10A96" w:rsidRPr="00F7223C" w:rsidRDefault="00D10A96" w:rsidP="00D10A96">
      <w:pPr>
        <w:pStyle w:val="Line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073403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EC2FB3D" w14:textId="5353917F" w:rsidR="00D10A96" w:rsidRPr="00F7223C" w:rsidRDefault="00715F34" w:rsidP="00DC2B34">
      <w:pPr>
        <w:pStyle w:val="Heading2"/>
        <w:spacing w:line="216" w:lineRule="auto"/>
        <w:rPr>
          <w:b w:val="0"/>
        </w:rPr>
      </w:pPr>
      <w:r w:rsidRPr="00F7223C">
        <w:rPr>
          <w:rStyle w:val="NotBold"/>
        </w:rPr>
        <w:t xml:space="preserve">September 2025 – </w:t>
      </w:r>
      <w:r w:rsidR="0051718C">
        <w:rPr>
          <w:rStyle w:val="NotBold"/>
        </w:rPr>
        <w:t>Current</w:t>
      </w:r>
      <w:r w:rsidR="00294C73" w:rsidRPr="00F7223C">
        <w:rPr>
          <w:rStyle w:val="NotBold"/>
        </w:rPr>
        <w:t xml:space="preserve">    </w:t>
      </w:r>
      <w:r w:rsidR="00021847" w:rsidRPr="00F7223C">
        <w:rPr>
          <w:rStyle w:val="NotBold"/>
        </w:rPr>
        <w:tab/>
      </w:r>
      <w:r w:rsidR="00DC5662">
        <w:rPr>
          <w:rStyle w:val="NotBold"/>
          <w:b/>
          <w:bCs/>
        </w:rPr>
        <w:t xml:space="preserve">Integrated </w:t>
      </w:r>
      <w:r w:rsidRPr="00F7223C">
        <w:t>Master of Science in Computer Science</w:t>
      </w:r>
    </w:p>
    <w:p w14:paraId="592D2D26" w14:textId="1C30A92B" w:rsidR="00D10A96" w:rsidRPr="00F7223C" w:rsidRDefault="00715F34" w:rsidP="00DC2B34">
      <w:pPr>
        <w:pStyle w:val="Heading3"/>
        <w:spacing w:line="216" w:lineRule="auto"/>
      </w:pPr>
      <w:r w:rsidRPr="00F7223C">
        <w:t>University of Nottingham</w:t>
      </w:r>
    </w:p>
    <w:p w14:paraId="3529EA6A" w14:textId="310410E4" w:rsidR="00D10A96" w:rsidRPr="00F7223C" w:rsidRDefault="00710529" w:rsidP="00DC2B34">
      <w:pPr>
        <w:pStyle w:val="NormalIndent"/>
        <w:spacing w:line="216" w:lineRule="auto"/>
        <w:rPr>
          <w:rStyle w:val="Heading2Char"/>
          <w:rFonts w:eastAsiaTheme="minorEastAsia" w:cstheme="minorBidi"/>
          <w:b w:val="0"/>
          <w:bCs/>
          <w:color w:val="262626" w:themeColor="text1" w:themeTint="D9"/>
          <w:szCs w:val="22"/>
        </w:rPr>
      </w:pPr>
      <w:r w:rsidRPr="00F7223C">
        <w:rPr>
          <w:rFonts w:eastAsiaTheme="majorEastAsia" w:cstheme="majorBidi"/>
          <w:bCs/>
          <w:color w:val="000000" w:themeColor="text1"/>
          <w:szCs w:val="24"/>
        </w:rPr>
        <w:t xml:space="preserve">Currently pursuing a </w:t>
      </w:r>
      <w:r w:rsidR="00DC5662">
        <w:rPr>
          <w:rFonts w:eastAsiaTheme="majorEastAsia" w:cstheme="majorBidi"/>
          <w:bCs/>
          <w:color w:val="000000" w:themeColor="text1"/>
          <w:szCs w:val="24"/>
        </w:rPr>
        <w:t xml:space="preserve">Integrated </w:t>
      </w:r>
      <w:r w:rsidRPr="00F7223C">
        <w:rPr>
          <w:rFonts w:eastAsiaTheme="majorEastAsia" w:cstheme="majorBidi"/>
          <w:bCs/>
          <w:color w:val="000000" w:themeColor="text1"/>
          <w:szCs w:val="24"/>
        </w:rPr>
        <w:t xml:space="preserve">Master of </w:t>
      </w:r>
      <w:r w:rsidR="004F6DAC" w:rsidRPr="00F7223C">
        <w:rPr>
          <w:rFonts w:eastAsiaTheme="majorEastAsia" w:cstheme="majorBidi"/>
          <w:bCs/>
          <w:color w:val="000000" w:themeColor="text1"/>
          <w:szCs w:val="24"/>
        </w:rPr>
        <w:t>Science and have recently completed my first year of study. This foundational year has solidified core programming and analytical skills.</w:t>
      </w:r>
    </w:p>
    <w:p w14:paraId="6E3F8735" w14:textId="26879DB6" w:rsidR="00294C73" w:rsidRPr="00F7223C" w:rsidRDefault="00294C73" w:rsidP="00DC2B34">
      <w:pPr>
        <w:pStyle w:val="Heading2"/>
        <w:spacing w:line="216" w:lineRule="auto"/>
        <w:rPr>
          <w:b w:val="0"/>
        </w:rPr>
      </w:pPr>
      <w:r w:rsidRPr="00F7223C">
        <w:rPr>
          <w:rStyle w:val="NotBold"/>
        </w:rPr>
        <w:t xml:space="preserve">September 2023 – July 2025   </w:t>
      </w:r>
      <w:r w:rsidRPr="00F7223C">
        <w:rPr>
          <w:rStyle w:val="NotBold"/>
        </w:rPr>
        <w:tab/>
      </w:r>
      <w:r w:rsidRPr="00F7223C">
        <w:t>A-Level</w:t>
      </w:r>
    </w:p>
    <w:p w14:paraId="1632EF7F" w14:textId="3A6BD612" w:rsidR="00294C73" w:rsidRPr="00F7223C" w:rsidRDefault="00294C73" w:rsidP="00DC2B34">
      <w:pPr>
        <w:pStyle w:val="Heading3"/>
        <w:spacing w:line="216" w:lineRule="auto"/>
      </w:pPr>
      <w:r w:rsidRPr="00F7223C">
        <w:t>Kensington Park School</w:t>
      </w:r>
    </w:p>
    <w:p w14:paraId="3B1A9CB3" w14:textId="663CF720" w:rsidR="00294C73" w:rsidRDefault="001D63D3" w:rsidP="00DC2B34">
      <w:pPr>
        <w:pStyle w:val="NormalIndent"/>
        <w:spacing w:line="216" w:lineRule="auto"/>
        <w:rPr>
          <w:rFonts w:eastAsiaTheme="majorEastAsia" w:cstheme="majorBidi"/>
          <w:bCs/>
          <w:color w:val="000000" w:themeColor="text1"/>
          <w:szCs w:val="24"/>
        </w:rPr>
      </w:pPr>
      <w:r w:rsidRPr="00F7223C">
        <w:rPr>
          <w:rFonts w:eastAsiaTheme="majorEastAsia" w:cstheme="majorBidi"/>
          <w:bCs/>
          <w:color w:val="000000" w:themeColor="text1"/>
          <w:szCs w:val="24"/>
        </w:rPr>
        <w:t xml:space="preserve">Studied Computer Science, Mathematics and Physics. </w:t>
      </w:r>
      <w:r w:rsidR="002D572E" w:rsidRPr="00F7223C">
        <w:rPr>
          <w:rFonts w:eastAsiaTheme="majorEastAsia" w:cstheme="majorBidi"/>
          <w:bCs/>
          <w:color w:val="000000" w:themeColor="text1"/>
          <w:szCs w:val="24"/>
        </w:rPr>
        <w:t>Completed the AQA Level 3 Extended Project Qualification.</w:t>
      </w:r>
    </w:p>
    <w:p w14:paraId="38526C31" w14:textId="226BE0F3" w:rsidR="00346234" w:rsidRPr="00F7223C" w:rsidRDefault="00346234" w:rsidP="00346234">
      <w:pPr>
        <w:pStyle w:val="Heading2"/>
        <w:spacing w:line="216" w:lineRule="auto"/>
        <w:rPr>
          <w:b w:val="0"/>
        </w:rPr>
      </w:pPr>
      <w:r w:rsidRPr="00F7223C">
        <w:rPr>
          <w:rStyle w:val="NotBold"/>
        </w:rPr>
        <w:t>September 20</w:t>
      </w:r>
      <w:r w:rsidR="00522E53">
        <w:rPr>
          <w:rStyle w:val="NotBold"/>
        </w:rPr>
        <w:t>09</w:t>
      </w:r>
      <w:r w:rsidRPr="00F7223C">
        <w:rPr>
          <w:rStyle w:val="NotBold"/>
        </w:rPr>
        <w:t xml:space="preserve"> – July 20</w:t>
      </w:r>
      <w:r>
        <w:rPr>
          <w:rStyle w:val="NotBold"/>
        </w:rPr>
        <w:t>23</w:t>
      </w:r>
      <w:r w:rsidRPr="00F7223C">
        <w:rPr>
          <w:rStyle w:val="NotBold"/>
        </w:rPr>
        <w:t xml:space="preserve">   </w:t>
      </w:r>
      <w:r w:rsidRPr="00F7223C">
        <w:rPr>
          <w:rStyle w:val="NotBold"/>
        </w:rPr>
        <w:tab/>
      </w:r>
      <w:r w:rsidRPr="003C448C">
        <w:rPr>
          <w:rStyle w:val="NotBold"/>
          <w:b/>
          <w:bCs/>
        </w:rPr>
        <w:t>O</w:t>
      </w:r>
      <w:r w:rsidRPr="003C448C">
        <w:rPr>
          <w:b w:val="0"/>
          <w:bCs/>
        </w:rPr>
        <w:t>-</w:t>
      </w:r>
      <w:r w:rsidRPr="00F7223C">
        <w:t>Level</w:t>
      </w:r>
    </w:p>
    <w:p w14:paraId="4D0D67DF" w14:textId="76912C81" w:rsidR="00346234" w:rsidRPr="00F7223C" w:rsidRDefault="00346234" w:rsidP="00346234">
      <w:pPr>
        <w:pStyle w:val="Heading3"/>
        <w:spacing w:line="216" w:lineRule="auto"/>
      </w:pPr>
      <w:r>
        <w:t xml:space="preserve">Rusinga School </w:t>
      </w:r>
    </w:p>
    <w:p w14:paraId="1656A836" w14:textId="072C17A3" w:rsidR="00346234" w:rsidRDefault="00346234" w:rsidP="00346234">
      <w:pPr>
        <w:pStyle w:val="NormalIndent"/>
        <w:spacing w:line="216" w:lineRule="auto"/>
        <w:rPr>
          <w:rFonts w:eastAsiaTheme="majorEastAsia" w:cstheme="majorBidi"/>
          <w:bCs/>
          <w:color w:val="000000" w:themeColor="text1"/>
          <w:szCs w:val="24"/>
        </w:rPr>
      </w:pPr>
      <w:r w:rsidRPr="00F7223C">
        <w:rPr>
          <w:rFonts w:eastAsiaTheme="majorEastAsia" w:cstheme="majorBidi"/>
          <w:bCs/>
          <w:color w:val="000000" w:themeColor="text1"/>
          <w:szCs w:val="24"/>
        </w:rPr>
        <w:t>Studied</w:t>
      </w:r>
      <w:r w:rsidR="003C448C">
        <w:rPr>
          <w:rFonts w:eastAsiaTheme="majorEastAsia" w:cstheme="majorBidi"/>
          <w:bCs/>
          <w:color w:val="000000" w:themeColor="text1"/>
          <w:szCs w:val="24"/>
        </w:rPr>
        <w:t xml:space="preserve"> Mathematics, English, Computer Science and Physics</w:t>
      </w:r>
      <w:r w:rsidRPr="00F7223C">
        <w:rPr>
          <w:rFonts w:eastAsiaTheme="majorEastAsia" w:cstheme="majorBidi"/>
          <w:bCs/>
          <w:color w:val="000000" w:themeColor="text1"/>
          <w:szCs w:val="24"/>
        </w:rPr>
        <w:t xml:space="preserve">. </w:t>
      </w:r>
    </w:p>
    <w:p w14:paraId="3E17BD6E" w14:textId="77777777" w:rsidR="00346234" w:rsidRDefault="00346234" w:rsidP="00DC2B34">
      <w:pPr>
        <w:pStyle w:val="NormalIndent"/>
        <w:spacing w:line="216" w:lineRule="auto"/>
        <w:rPr>
          <w:rFonts w:eastAsiaTheme="majorEastAsia" w:cstheme="majorBidi"/>
          <w:bCs/>
          <w:color w:val="000000" w:themeColor="text1"/>
          <w:szCs w:val="24"/>
        </w:rPr>
      </w:pPr>
    </w:p>
    <w:p w14:paraId="1A0B0B3C" w14:textId="77777777" w:rsidR="00346234" w:rsidRPr="00F7223C" w:rsidRDefault="00346234" w:rsidP="00DC2B34">
      <w:pPr>
        <w:pStyle w:val="NormalIndent"/>
        <w:spacing w:line="216" w:lineRule="auto"/>
        <w:rPr>
          <w:rFonts w:eastAsiaTheme="majorEastAsia" w:cstheme="majorBidi"/>
          <w:bCs/>
          <w:color w:val="000000" w:themeColor="text1"/>
          <w:szCs w:val="24"/>
        </w:rPr>
      </w:pPr>
    </w:p>
    <w:p w14:paraId="7CCFBD01" w14:textId="454B8E6F" w:rsidR="00D10A96" w:rsidRPr="00F7223C" w:rsidRDefault="00764DF5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lastRenderedPageBreak/>
        <w:t>CERTIFICATIONS</w:t>
      </w:r>
    </w:p>
    <w:p w14:paraId="4892BA70" w14:textId="77777777" w:rsidR="00D10A96" w:rsidRPr="00F7223C" w:rsidRDefault="00D10A96" w:rsidP="00D10A96">
      <w:pPr>
        <w:pStyle w:val="Line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69605A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00723E5" w14:textId="26D1F30A" w:rsidR="00D10A96" w:rsidRDefault="00AC6A98" w:rsidP="00F02E6B">
      <w:pPr>
        <w:rPr>
          <w:b/>
          <w:bCs/>
        </w:rPr>
      </w:pPr>
      <w:r>
        <w:rPr>
          <w:b/>
          <w:bCs/>
        </w:rPr>
        <w:t xml:space="preserve">Computer Science: Programming with a </w:t>
      </w:r>
      <w:r w:rsidR="00A04F64">
        <w:rPr>
          <w:b/>
          <w:bCs/>
        </w:rPr>
        <w:t>Purpose, Princeton University</w:t>
      </w:r>
      <w:r w:rsidR="00C81A36">
        <w:rPr>
          <w:b/>
          <w:bCs/>
        </w:rPr>
        <w:t xml:space="preserve"> (Coursera)</w:t>
      </w:r>
    </w:p>
    <w:p w14:paraId="09409DDF" w14:textId="1A2FE23B" w:rsidR="00D10A96" w:rsidRDefault="00A04F64" w:rsidP="00F02E6B">
      <w:r>
        <w:t>Complete</w:t>
      </w:r>
      <w:r w:rsidR="00C81A36">
        <w:t xml:space="preserve">d a project-oriented course focused on fundamental programming concepts, modular design and </w:t>
      </w:r>
      <w:r w:rsidR="006A41B5">
        <w:t>object-oriented</w:t>
      </w:r>
      <w:r w:rsidR="00C81A36">
        <w:t xml:space="preserve"> programming. </w:t>
      </w:r>
      <w:r w:rsidR="00DC2B34">
        <w:t xml:space="preserve">Developed </w:t>
      </w:r>
      <w:r w:rsidR="006A41B5">
        <w:t>a solid foundation</w:t>
      </w:r>
      <w:r w:rsidR="00DC2B34">
        <w:t xml:space="preserve"> in algorithmic problem-solving by writing, debugging and optimising code.</w:t>
      </w:r>
    </w:p>
    <w:p w14:paraId="04CFBB29" w14:textId="77777777" w:rsidR="004001B2" w:rsidRDefault="004001B2" w:rsidP="00F02E6B"/>
    <w:p w14:paraId="16C38A3F" w14:textId="7EB9DE69" w:rsidR="004001B2" w:rsidRPr="00F7223C" w:rsidRDefault="004001B2" w:rsidP="004001B2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ACHIEVEMENTS</w:t>
      </w:r>
    </w:p>
    <w:p w14:paraId="669B611C" w14:textId="77777777" w:rsidR="004001B2" w:rsidRPr="00F7223C" w:rsidRDefault="004001B2" w:rsidP="004001B2">
      <w:pPr>
        <w:pStyle w:val="Line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1A411BF5" wp14:editId="4EDA4219">
                <wp:extent cx="5943600" cy="0"/>
                <wp:effectExtent l="0" t="0" r="0" b="0"/>
                <wp:docPr id="7305355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A0C3D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9F7CE55" w14:textId="38115187" w:rsidR="004001B2" w:rsidRPr="004001B2" w:rsidRDefault="004001B2" w:rsidP="004001B2">
      <w:r w:rsidRPr="004001B2">
        <w:t>Dean's List / Academic Excellence Award</w:t>
      </w:r>
      <w:r>
        <w:t xml:space="preserve"> </w:t>
      </w:r>
      <w:r w:rsidR="00522E53">
        <w:t>O-Level and A-Level</w:t>
      </w:r>
    </w:p>
    <w:p w14:paraId="62B37FE6" w14:textId="71B454FB" w:rsidR="004001B2" w:rsidRPr="004001B2" w:rsidRDefault="004001B2" w:rsidP="004001B2">
      <w:r w:rsidRPr="004001B2">
        <w:t>Best</w:t>
      </w:r>
      <w:r>
        <w:t xml:space="preserve"> </w:t>
      </w:r>
      <w:r w:rsidRPr="004001B2">
        <w:t>Project Award</w:t>
      </w:r>
      <w:r>
        <w:t xml:space="preserve"> A-Level </w:t>
      </w:r>
      <w:r w:rsidR="00522E53">
        <w:t>(New School IT system)</w:t>
      </w:r>
    </w:p>
    <w:p w14:paraId="68E3F9E2" w14:textId="2BE23B6A" w:rsidR="004001B2" w:rsidRDefault="0051718C" w:rsidP="00F02E6B">
      <w:r>
        <w:t>Dragon’s Den P</w:t>
      </w:r>
      <w:r w:rsidR="004001B2">
        <w:t xml:space="preserve">roject </w:t>
      </w:r>
      <w:r w:rsidR="004001B2" w:rsidRPr="004001B2">
        <w:t xml:space="preserve">Competition Participant </w:t>
      </w:r>
      <w:r w:rsidR="004001B2">
        <w:t>-</w:t>
      </w:r>
      <w:r w:rsidR="00934F56">
        <w:t xml:space="preserve"> </w:t>
      </w:r>
      <w:r w:rsidR="004001B2">
        <w:t>CISCO</w:t>
      </w:r>
    </w:p>
    <w:p w14:paraId="2F020EE0" w14:textId="77777777" w:rsidR="004001B2" w:rsidRDefault="004001B2" w:rsidP="00F02E6B"/>
    <w:p w14:paraId="17D7F9D3" w14:textId="3C3BDB92" w:rsidR="004001B2" w:rsidRPr="00F7223C" w:rsidRDefault="004001B2" w:rsidP="004001B2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LEADERSHIP</w:t>
      </w:r>
    </w:p>
    <w:p w14:paraId="5397E21A" w14:textId="77777777" w:rsidR="004001B2" w:rsidRPr="00F7223C" w:rsidRDefault="004001B2" w:rsidP="004001B2">
      <w:pPr>
        <w:pStyle w:val="Line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4F2B047A" wp14:editId="4057A0E0">
                <wp:extent cx="5943600" cy="0"/>
                <wp:effectExtent l="0" t="0" r="0" b="0"/>
                <wp:docPr id="14999079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F13EFE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4C9E01B" w14:textId="58DAD442" w:rsidR="004001B2" w:rsidRPr="004001B2" w:rsidRDefault="004001B2" w:rsidP="004001B2">
      <w:r>
        <w:t>Member, Computer society club</w:t>
      </w:r>
      <w:r w:rsidR="00522E53">
        <w:t xml:space="preserve"> (University of Nottingham)</w:t>
      </w:r>
    </w:p>
    <w:p w14:paraId="185A6D9E" w14:textId="12C34212" w:rsidR="00522E53" w:rsidRPr="00522E53" w:rsidRDefault="00522E53" w:rsidP="00522E53">
      <w:r>
        <w:t xml:space="preserve">Volunteer and </w:t>
      </w:r>
      <w:r w:rsidR="004001B2">
        <w:t xml:space="preserve">Mentor, Women in Technology </w:t>
      </w:r>
      <w:r>
        <w:t>(University of Nottingham)</w:t>
      </w:r>
    </w:p>
    <w:p w14:paraId="5B39B03D" w14:textId="58E9C010" w:rsidR="004001B2" w:rsidRPr="004001B2" w:rsidRDefault="004001B2" w:rsidP="004001B2">
      <w:r>
        <w:t>Volunteer</w:t>
      </w:r>
      <w:r w:rsidR="00934F56">
        <w:t xml:space="preserve"> Staff </w:t>
      </w:r>
      <w:r>
        <w:t>in a Charity Shop (Nottingham)</w:t>
      </w:r>
    </w:p>
    <w:p w14:paraId="3CBE788D" w14:textId="77777777" w:rsidR="004001B2" w:rsidRDefault="004001B2" w:rsidP="00F02E6B"/>
    <w:p w14:paraId="6AF43ED5" w14:textId="50A02CC4" w:rsidR="00934F56" w:rsidRPr="00F7223C" w:rsidRDefault="00934F56" w:rsidP="00934F5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REFERENCES</w:t>
      </w:r>
    </w:p>
    <w:p w14:paraId="371B6512" w14:textId="77777777" w:rsidR="00934F56" w:rsidRPr="00F7223C" w:rsidRDefault="00934F56" w:rsidP="00934F56">
      <w:pPr>
        <w:pStyle w:val="Line"/>
        <w:rPr>
          <w:noProof w:val="0"/>
        </w:rPr>
      </w:pPr>
      <w:r w:rsidRPr="00F7223C">
        <mc:AlternateContent>
          <mc:Choice Requires="wps">
            <w:drawing>
              <wp:inline distT="0" distB="0" distL="0" distR="0" wp14:anchorId="4AA27DB8" wp14:editId="56BDE292">
                <wp:extent cx="5943600" cy="0"/>
                <wp:effectExtent l="0" t="0" r="0" b="0"/>
                <wp:docPr id="77705171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6019DB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A0ABA6E" w14:textId="65AAE1FE" w:rsidR="00522E53" w:rsidRPr="004D407C" w:rsidRDefault="00934F56" w:rsidP="00F02E6B">
      <w:r>
        <w:t>Available on request</w:t>
      </w:r>
    </w:p>
    <w:sectPr w:rsidR="00522E53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003D" w14:textId="77777777" w:rsidR="006D5AF5" w:rsidRPr="00F7223C" w:rsidRDefault="006D5AF5">
      <w:r w:rsidRPr="00F7223C">
        <w:separator/>
      </w:r>
    </w:p>
  </w:endnote>
  <w:endnote w:type="continuationSeparator" w:id="0">
    <w:p w14:paraId="46C41EEA" w14:textId="77777777" w:rsidR="006D5AF5" w:rsidRPr="00F7223C" w:rsidRDefault="006D5AF5">
      <w:r w:rsidRPr="00F722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79B6" w14:textId="77777777" w:rsidR="006D5AF5" w:rsidRPr="00F7223C" w:rsidRDefault="006D5AF5">
      <w:r w:rsidRPr="00F7223C">
        <w:separator/>
      </w:r>
    </w:p>
  </w:footnote>
  <w:footnote w:type="continuationSeparator" w:id="0">
    <w:p w14:paraId="0D686A39" w14:textId="77777777" w:rsidR="006D5AF5" w:rsidRPr="00F7223C" w:rsidRDefault="006D5AF5">
      <w:r w:rsidRPr="00F7223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0"/>
  </w:num>
  <w:num w:numId="12" w16cid:durableId="973682587">
    <w:abstractNumId w:val="11"/>
  </w:num>
  <w:num w:numId="13" w16cid:durableId="290981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7E"/>
    <w:rsid w:val="00016A20"/>
    <w:rsid w:val="00021847"/>
    <w:rsid w:val="0003406D"/>
    <w:rsid w:val="000425C6"/>
    <w:rsid w:val="00044D31"/>
    <w:rsid w:val="00074316"/>
    <w:rsid w:val="00077115"/>
    <w:rsid w:val="000773EA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048AF"/>
    <w:rsid w:val="00122AA7"/>
    <w:rsid w:val="001411CF"/>
    <w:rsid w:val="00151155"/>
    <w:rsid w:val="001764A6"/>
    <w:rsid w:val="00192E2F"/>
    <w:rsid w:val="00194CCA"/>
    <w:rsid w:val="001C1671"/>
    <w:rsid w:val="001D63D3"/>
    <w:rsid w:val="001F1ADE"/>
    <w:rsid w:val="001F2A92"/>
    <w:rsid w:val="001F4A24"/>
    <w:rsid w:val="001F75DB"/>
    <w:rsid w:val="0020288A"/>
    <w:rsid w:val="002117CE"/>
    <w:rsid w:val="002256D0"/>
    <w:rsid w:val="00227337"/>
    <w:rsid w:val="0024280C"/>
    <w:rsid w:val="002474A1"/>
    <w:rsid w:val="00254EBD"/>
    <w:rsid w:val="00277A50"/>
    <w:rsid w:val="00283C8C"/>
    <w:rsid w:val="0028502B"/>
    <w:rsid w:val="00286914"/>
    <w:rsid w:val="00294C73"/>
    <w:rsid w:val="002A0482"/>
    <w:rsid w:val="002B3919"/>
    <w:rsid w:val="002D572E"/>
    <w:rsid w:val="002E51C3"/>
    <w:rsid w:val="002E6FC5"/>
    <w:rsid w:val="002F47D4"/>
    <w:rsid w:val="003125BC"/>
    <w:rsid w:val="0031599B"/>
    <w:rsid w:val="00337C64"/>
    <w:rsid w:val="00346234"/>
    <w:rsid w:val="00355FC2"/>
    <w:rsid w:val="0036516F"/>
    <w:rsid w:val="00381FB1"/>
    <w:rsid w:val="003A3138"/>
    <w:rsid w:val="003A78DD"/>
    <w:rsid w:val="003B4A34"/>
    <w:rsid w:val="003C448C"/>
    <w:rsid w:val="003D5A64"/>
    <w:rsid w:val="003D617D"/>
    <w:rsid w:val="003E7996"/>
    <w:rsid w:val="003F3B40"/>
    <w:rsid w:val="003F698D"/>
    <w:rsid w:val="004001B2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D407C"/>
    <w:rsid w:val="004E0E03"/>
    <w:rsid w:val="004E65F4"/>
    <w:rsid w:val="004F6DAC"/>
    <w:rsid w:val="005119C1"/>
    <w:rsid w:val="005133A9"/>
    <w:rsid w:val="0051718C"/>
    <w:rsid w:val="00522E53"/>
    <w:rsid w:val="00544307"/>
    <w:rsid w:val="00545D82"/>
    <w:rsid w:val="005539B6"/>
    <w:rsid w:val="005624E8"/>
    <w:rsid w:val="005648FD"/>
    <w:rsid w:val="00577F75"/>
    <w:rsid w:val="00590DB1"/>
    <w:rsid w:val="005929CA"/>
    <w:rsid w:val="005B7925"/>
    <w:rsid w:val="005D19AC"/>
    <w:rsid w:val="005D4CD2"/>
    <w:rsid w:val="005D576B"/>
    <w:rsid w:val="005E03E9"/>
    <w:rsid w:val="005F373F"/>
    <w:rsid w:val="005F3EB7"/>
    <w:rsid w:val="006175D0"/>
    <w:rsid w:val="006179F8"/>
    <w:rsid w:val="00620956"/>
    <w:rsid w:val="0067051D"/>
    <w:rsid w:val="0067346B"/>
    <w:rsid w:val="006A41B5"/>
    <w:rsid w:val="006B33A7"/>
    <w:rsid w:val="006C4E9B"/>
    <w:rsid w:val="006C54A4"/>
    <w:rsid w:val="006C7340"/>
    <w:rsid w:val="006D3B8E"/>
    <w:rsid w:val="006D5AF5"/>
    <w:rsid w:val="006E01A2"/>
    <w:rsid w:val="006E1732"/>
    <w:rsid w:val="006E61DE"/>
    <w:rsid w:val="0070669C"/>
    <w:rsid w:val="00710529"/>
    <w:rsid w:val="00712145"/>
    <w:rsid w:val="007126A0"/>
    <w:rsid w:val="007143C3"/>
    <w:rsid w:val="00715F34"/>
    <w:rsid w:val="00726583"/>
    <w:rsid w:val="0073379B"/>
    <w:rsid w:val="00764DF5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455B1"/>
    <w:rsid w:val="008631C9"/>
    <w:rsid w:val="0086381A"/>
    <w:rsid w:val="008857B1"/>
    <w:rsid w:val="008929FF"/>
    <w:rsid w:val="008B2D0D"/>
    <w:rsid w:val="008C6319"/>
    <w:rsid w:val="008D14B3"/>
    <w:rsid w:val="008E1F80"/>
    <w:rsid w:val="008E435B"/>
    <w:rsid w:val="0091372E"/>
    <w:rsid w:val="00913E14"/>
    <w:rsid w:val="00934F56"/>
    <w:rsid w:val="00936886"/>
    <w:rsid w:val="009719F3"/>
    <w:rsid w:val="00971A48"/>
    <w:rsid w:val="00972ECD"/>
    <w:rsid w:val="009A28EA"/>
    <w:rsid w:val="009C55E7"/>
    <w:rsid w:val="009F3760"/>
    <w:rsid w:val="00A04F64"/>
    <w:rsid w:val="00A239BF"/>
    <w:rsid w:val="00A46867"/>
    <w:rsid w:val="00A537EA"/>
    <w:rsid w:val="00A82923"/>
    <w:rsid w:val="00AB6CCF"/>
    <w:rsid w:val="00AC6978"/>
    <w:rsid w:val="00AC6A98"/>
    <w:rsid w:val="00AE18D5"/>
    <w:rsid w:val="00AE5969"/>
    <w:rsid w:val="00B0548E"/>
    <w:rsid w:val="00B06F91"/>
    <w:rsid w:val="00B33C46"/>
    <w:rsid w:val="00B3639D"/>
    <w:rsid w:val="00B550F6"/>
    <w:rsid w:val="00B577A8"/>
    <w:rsid w:val="00B61032"/>
    <w:rsid w:val="00B7389E"/>
    <w:rsid w:val="00BA0F62"/>
    <w:rsid w:val="00BB0D3D"/>
    <w:rsid w:val="00BB5A02"/>
    <w:rsid w:val="00BB6566"/>
    <w:rsid w:val="00BC195E"/>
    <w:rsid w:val="00BD5B36"/>
    <w:rsid w:val="00BE5218"/>
    <w:rsid w:val="00C056DC"/>
    <w:rsid w:val="00C25521"/>
    <w:rsid w:val="00C26EDD"/>
    <w:rsid w:val="00C42843"/>
    <w:rsid w:val="00C67713"/>
    <w:rsid w:val="00C74AEB"/>
    <w:rsid w:val="00C75DC3"/>
    <w:rsid w:val="00C773C5"/>
    <w:rsid w:val="00C81A36"/>
    <w:rsid w:val="00C86430"/>
    <w:rsid w:val="00C9001A"/>
    <w:rsid w:val="00C90932"/>
    <w:rsid w:val="00CA1358"/>
    <w:rsid w:val="00CA27C6"/>
    <w:rsid w:val="00CB7FC2"/>
    <w:rsid w:val="00CD7CDE"/>
    <w:rsid w:val="00CF1DC5"/>
    <w:rsid w:val="00D10A96"/>
    <w:rsid w:val="00D136AC"/>
    <w:rsid w:val="00D329C7"/>
    <w:rsid w:val="00D334C6"/>
    <w:rsid w:val="00D469F8"/>
    <w:rsid w:val="00D54540"/>
    <w:rsid w:val="00D67AC5"/>
    <w:rsid w:val="00D77989"/>
    <w:rsid w:val="00D77A7D"/>
    <w:rsid w:val="00D816B0"/>
    <w:rsid w:val="00DB7951"/>
    <w:rsid w:val="00DC1B52"/>
    <w:rsid w:val="00DC2B34"/>
    <w:rsid w:val="00DC2C29"/>
    <w:rsid w:val="00DC5662"/>
    <w:rsid w:val="00DE2BD0"/>
    <w:rsid w:val="00DE55F0"/>
    <w:rsid w:val="00DF055B"/>
    <w:rsid w:val="00E03AE5"/>
    <w:rsid w:val="00E10969"/>
    <w:rsid w:val="00E2152F"/>
    <w:rsid w:val="00E36403"/>
    <w:rsid w:val="00E577A2"/>
    <w:rsid w:val="00E90506"/>
    <w:rsid w:val="00E9367B"/>
    <w:rsid w:val="00EA0232"/>
    <w:rsid w:val="00EA1D08"/>
    <w:rsid w:val="00EB514D"/>
    <w:rsid w:val="00EE49E1"/>
    <w:rsid w:val="00EF0CB5"/>
    <w:rsid w:val="00EF5D7C"/>
    <w:rsid w:val="00F02E6B"/>
    <w:rsid w:val="00F0479A"/>
    <w:rsid w:val="00F07766"/>
    <w:rsid w:val="00F246B3"/>
    <w:rsid w:val="00F41319"/>
    <w:rsid w:val="00F433EC"/>
    <w:rsid w:val="00F43B1D"/>
    <w:rsid w:val="00F446AD"/>
    <w:rsid w:val="00F552B7"/>
    <w:rsid w:val="00F6057E"/>
    <w:rsid w:val="00F60904"/>
    <w:rsid w:val="00F7223C"/>
    <w:rsid w:val="00F969AB"/>
    <w:rsid w:val="00FA3B13"/>
    <w:rsid w:val="00FB54AB"/>
    <w:rsid w:val="00FB67F3"/>
    <w:rsid w:val="00FB6C2D"/>
    <w:rsid w:val="00FE765E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45332"/>
  <w15:chartTrackingRefBased/>
  <w15:docId w15:val="{FBD04366-AF73-4EFD-B7A3-14E4320D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ffa\AppData\Roaming\Microsoft\Templates\Resume%20(chronologic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01373DE9C64964B1BB79507833E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D75DE-0745-47D1-89B6-EC2D68E93982}"/>
      </w:docPartPr>
      <w:docPartBody>
        <w:p w:rsidR="00211771" w:rsidRDefault="00211771">
          <w:pPr>
            <w:pStyle w:val="5901373DE9C64964B1BB79507833E967"/>
          </w:pPr>
          <w:r w:rsidRPr="00A239BF">
            <w:rPr>
              <w:lang w:val="fr-FR"/>
            </w:rPr>
            <w:t>Objective</w:t>
          </w:r>
        </w:p>
      </w:docPartBody>
    </w:docPart>
    <w:docPart>
      <w:docPartPr>
        <w:name w:val="2C197E95BAB84C11AE0E1F26E0282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E7D0D-BEC4-4BA2-8851-198472B9A850}"/>
      </w:docPartPr>
      <w:docPartBody>
        <w:p w:rsidR="00211771" w:rsidRDefault="00211771">
          <w:pPr>
            <w:pStyle w:val="2C197E95BAB84C11AE0E1F26E0282584"/>
          </w:pPr>
          <w:r w:rsidRPr="00E90506">
            <w:t>Skills &amp; Abilities</w:t>
          </w:r>
        </w:p>
      </w:docPartBody>
    </w:docPart>
    <w:docPart>
      <w:docPartPr>
        <w:name w:val="30F90DBEEBDD429AAEDF725ADF058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E01AC-D237-47B0-A967-4A4246AFDEC7}"/>
      </w:docPartPr>
      <w:docPartBody>
        <w:p w:rsidR="00211771" w:rsidRDefault="00211771">
          <w:pPr>
            <w:pStyle w:val="30F90DBEEBDD429AAEDF725ADF058208"/>
          </w:pPr>
          <w:r w:rsidRPr="00E90506">
            <w:t>Experience</w:t>
          </w:r>
        </w:p>
      </w:docPartBody>
    </w:docPart>
    <w:docPart>
      <w:docPartPr>
        <w:name w:val="D652B0F8D3F145A9A53060BB6F2B2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3F9C9-680D-42AA-9D12-74FC2A0C0253}"/>
      </w:docPartPr>
      <w:docPartBody>
        <w:p w:rsidR="00211771" w:rsidRDefault="00211771">
          <w:pPr>
            <w:pStyle w:val="D652B0F8D3F145A9A53060BB6F2B263D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26"/>
    <w:rsid w:val="00007A92"/>
    <w:rsid w:val="00120626"/>
    <w:rsid w:val="00211771"/>
    <w:rsid w:val="00241F4F"/>
    <w:rsid w:val="003B4A34"/>
    <w:rsid w:val="005D576B"/>
    <w:rsid w:val="009A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01373DE9C64964B1BB79507833E967">
    <w:name w:val="5901373DE9C64964B1BB79507833E967"/>
  </w:style>
  <w:style w:type="paragraph" w:customStyle="1" w:styleId="2C197E95BAB84C11AE0E1F26E0282584">
    <w:name w:val="2C197E95BAB84C11AE0E1F26E0282584"/>
  </w:style>
  <w:style w:type="paragraph" w:customStyle="1" w:styleId="30F90DBEEBDD429AAEDF725ADF058208">
    <w:name w:val="30F90DBEEBDD429AAEDF725ADF058208"/>
  </w:style>
  <w:style w:type="paragraph" w:customStyle="1" w:styleId="D652B0F8D3F145A9A53060BB6F2B263D">
    <w:name w:val="D652B0F8D3F145A9A53060BB6F2B263D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770E34E-A33B-4329-A757-261138F33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(chronological).dotx</Template>
  <TotalTime>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Mulwa</dc:creator>
  <cp:keywords/>
  <dc:description/>
  <cp:lastModifiedBy>Tiffany Mulwa</cp:lastModifiedBy>
  <cp:revision>6</cp:revision>
  <dcterms:created xsi:type="dcterms:W3CDTF">2026-06-17T07:36:00Z</dcterms:created>
  <dcterms:modified xsi:type="dcterms:W3CDTF">2026-07-16T06:03:00Z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